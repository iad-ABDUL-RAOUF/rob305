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2027940173"/>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3</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169</TotalTime>
  <Application>LibreOffice/6.4.6.2$Linux_X86_64 LibreOffice_project/40$Build-2</Application>
  <Pages>3</Pages>
  <Words>530</Words>
  <Characters>2857</Characters>
  <CharactersWithSpaces>3290</CharactersWithSpaces>
  <Paragraphs>90</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2021-04-04T17:56:29Z</dcterms:modified>
  <cp:revision>17</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