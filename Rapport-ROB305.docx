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834194288"/>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Todo : pourquoi timer_t tid est protégé</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Normal"/>
        <w:ind w:left="0" w:hanging="284"/>
        <w:rPr>
          <w:i/>
          <w:i/>
          <w:iCs/>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232</TotalTime>
  <Application>LibreOffice/6.4.6.2$Linux_X86_64 LibreOffice_project/40$Build-2</Application>
  <Pages>3</Pages>
  <Words>745</Words>
  <Characters>3955</Characters>
  <CharactersWithSpaces>4596</CharactersWithSpaces>
  <Paragraphs>98</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2021-04-04T18:59:44Z</dcterms:modified>
  <cp:revision>26</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